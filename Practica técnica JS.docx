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9241" w14:textId="176A5588" w:rsidR="00D16FF8" w:rsidRPr="00C00E3E" w:rsidRDefault="002C2C02">
      <w:pPr>
        <w:pStyle w:val="Heading1"/>
        <w:rPr>
          <w:lang w:val="es-MX"/>
        </w:rPr>
      </w:pPr>
      <w:r>
        <w:rPr>
          <w:lang w:val="es-MX"/>
        </w:rPr>
        <w:t>Practica técnica JS – Desarrollador full stack</w:t>
      </w:r>
    </w:p>
    <w:tbl>
      <w:tblPr>
        <w:tblW w:w="5075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La tabla superior contiene la información del examen: nombre, nombre del profesor, clase y período. La tabla inmediatamente inferior contiene la fecha."/>
      </w:tblPr>
      <w:tblGrid>
        <w:gridCol w:w="1555"/>
        <w:gridCol w:w="3260"/>
        <w:gridCol w:w="1134"/>
        <w:gridCol w:w="3056"/>
      </w:tblGrid>
      <w:tr w:rsidR="00D16FF8" w:rsidRPr="00C00E3E" w14:paraId="6719517E" w14:textId="77777777" w:rsidTr="002B37C9">
        <w:trPr>
          <w:jc w:val="center"/>
        </w:trPr>
        <w:tc>
          <w:tcPr>
            <w:tcW w:w="1555" w:type="dxa"/>
            <w:tcBorders>
              <w:bottom w:val="single" w:sz="12" w:space="0" w:color="7F7F7F" w:themeColor="text1" w:themeTint="80"/>
            </w:tcBorders>
          </w:tcPr>
          <w:sdt>
            <w:sdtPr>
              <w:rPr>
                <w:lang w:val="es-MX"/>
              </w:rPr>
              <w:alias w:val="Nombre:"/>
              <w:tag w:val="Nombre:"/>
              <w:id w:val="1974629918"/>
              <w:placeholder>
                <w:docPart w:val="DDD33EBF19D04522B72D5AD0F8EDBD11"/>
              </w:placeholder>
              <w:temporary/>
              <w:showingPlcHdr/>
              <w15:appearance w15:val="hidden"/>
            </w:sdtPr>
            <w:sdtContent>
              <w:p w14:paraId="4385B48F" w14:textId="77777777" w:rsidR="00F65E87" w:rsidRPr="00C00E3E" w:rsidRDefault="00A26BCF" w:rsidP="00A26BCF">
                <w:pPr>
                  <w:pStyle w:val="Heading2"/>
                  <w:rPr>
                    <w:lang w:val="es-MX"/>
                  </w:rPr>
                </w:pPr>
                <w:r w:rsidRPr="00C00E3E">
                  <w:rPr>
                    <w:lang w:val="es-MX" w:bidi="es-MX"/>
                  </w:rPr>
                  <w:t>Nombre</w:t>
                </w:r>
              </w:p>
            </w:sdtContent>
          </w:sdt>
        </w:tc>
        <w:tc>
          <w:tcPr>
            <w:tcW w:w="3260" w:type="dxa"/>
            <w:tcBorders>
              <w:bottom w:val="single" w:sz="12" w:space="0" w:color="7F7F7F" w:themeColor="text1" w:themeTint="80"/>
            </w:tcBorders>
          </w:tcPr>
          <w:p w14:paraId="7B6CAFD5" w14:textId="778AA235" w:rsidR="00D16FF8" w:rsidRPr="00C00E3E" w:rsidRDefault="00820B19" w:rsidP="004B4ED7">
            <w:pPr>
              <w:rPr>
                <w:lang w:val="es-MX"/>
              </w:rPr>
            </w:pPr>
            <w:r>
              <w:rPr>
                <w:lang w:val="es-MX"/>
              </w:rPr>
              <w:t>Rodrigo</w:t>
            </w:r>
          </w:p>
        </w:tc>
        <w:tc>
          <w:tcPr>
            <w:tcW w:w="1134" w:type="dxa"/>
            <w:tcBorders>
              <w:bottom w:val="single" w:sz="12" w:space="0" w:color="7F7F7F" w:themeColor="text1" w:themeTint="80"/>
            </w:tcBorders>
          </w:tcPr>
          <w:p w14:paraId="13A26F13" w14:textId="203E0153" w:rsidR="00D16FF8" w:rsidRPr="00C00E3E" w:rsidRDefault="002B37C9" w:rsidP="00A26BCF">
            <w:pPr>
              <w:pStyle w:val="Heading2"/>
              <w:rPr>
                <w:lang w:val="es-MX"/>
              </w:rPr>
            </w:pPr>
            <w:r>
              <w:rPr>
                <w:lang w:val="es-MX"/>
              </w:rPr>
              <w:t>Apellidos</w:t>
            </w:r>
          </w:p>
        </w:tc>
        <w:tc>
          <w:tcPr>
            <w:tcW w:w="3056" w:type="dxa"/>
            <w:tcBorders>
              <w:bottom w:val="single" w:sz="12" w:space="0" w:color="7F7F7F" w:themeColor="text1" w:themeTint="80"/>
            </w:tcBorders>
          </w:tcPr>
          <w:p w14:paraId="598BE692" w14:textId="6F5EEF95" w:rsidR="00D16FF8" w:rsidRPr="00C00E3E" w:rsidRDefault="00820B19" w:rsidP="004B4ED7">
            <w:pPr>
              <w:rPr>
                <w:lang w:val="es-MX"/>
              </w:rPr>
            </w:pPr>
            <w:r>
              <w:rPr>
                <w:lang w:val="es-MX"/>
              </w:rPr>
              <w:t>Benavides Grajeda</w:t>
            </w:r>
          </w:p>
        </w:tc>
      </w:tr>
    </w:tbl>
    <w:tbl>
      <w:tblPr>
        <w:tblStyle w:val="TableGridLight"/>
        <w:tblW w:w="5075" w:type="pct"/>
        <w:jc w:val="center"/>
        <w:tblBorders>
          <w:top w:val="none" w:sz="0" w:space="0" w:color="auto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La tabla superior contiene la información del examen: nombre, nombre del profesor, clase y período. La tabla inmediatamente inferior contiene la fecha."/>
      </w:tblPr>
      <w:tblGrid>
        <w:gridCol w:w="1555"/>
        <w:gridCol w:w="7450"/>
      </w:tblGrid>
      <w:tr w:rsidR="004B4ED7" w:rsidRPr="00C00E3E" w14:paraId="2163ACAE" w14:textId="77777777" w:rsidTr="00DA0ADD">
        <w:trPr>
          <w:jc w:val="center"/>
        </w:trPr>
        <w:sdt>
          <w:sdtPr>
            <w:rPr>
              <w:lang w:val="es-MX"/>
            </w:rPr>
            <w:alias w:val="Fecha:"/>
            <w:tag w:val="Fecha:"/>
            <w:id w:val="-155149727"/>
            <w:placeholder>
              <w:docPart w:val="6411532F195349BA86DA46B52D7F7473"/>
            </w:placeholder>
            <w:temporary/>
            <w:showingPlcHdr/>
            <w15:appearance w15:val="hidden"/>
          </w:sdtPr>
          <w:sdtContent>
            <w:tc>
              <w:tcPr>
                <w:tcW w:w="1555" w:type="dxa"/>
              </w:tcPr>
              <w:p w14:paraId="3BB947FB" w14:textId="77777777" w:rsidR="004B4ED7" w:rsidRPr="00C00E3E" w:rsidRDefault="00A26BCF" w:rsidP="00F65E87">
                <w:pPr>
                  <w:pStyle w:val="Heading2"/>
                  <w:spacing w:after="120" w:line="276" w:lineRule="auto"/>
                  <w:rPr>
                    <w:lang w:val="es-MX"/>
                  </w:rPr>
                </w:pPr>
                <w:r w:rsidRPr="00C00E3E">
                  <w:rPr>
                    <w:lang w:val="es-MX" w:bidi="es-MX"/>
                  </w:rPr>
                  <w:t>Fecha</w:t>
                </w:r>
              </w:p>
            </w:tc>
          </w:sdtContent>
        </w:sdt>
        <w:tc>
          <w:tcPr>
            <w:tcW w:w="7450" w:type="dxa"/>
          </w:tcPr>
          <w:p w14:paraId="4E0B4505" w14:textId="5F50CB6C" w:rsidR="004B4ED7" w:rsidRPr="00C00E3E" w:rsidRDefault="00820B19" w:rsidP="00F65E87">
            <w:pPr>
              <w:spacing w:after="120" w:line="276" w:lineRule="auto"/>
              <w:rPr>
                <w:lang w:val="es-MX"/>
              </w:rPr>
            </w:pPr>
            <w:r>
              <w:rPr>
                <w:lang w:val="es-MX"/>
              </w:rPr>
              <w:t>12 / Oct / 2026</w:t>
            </w:r>
          </w:p>
        </w:tc>
      </w:tr>
    </w:tbl>
    <w:p w14:paraId="07E45D37" w14:textId="7E15ADC9" w:rsidR="00D16FF8" w:rsidRDefault="002B37C9">
      <w:pPr>
        <w:pStyle w:val="Instrucciones"/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>G</w:t>
      </w:r>
      <w:r w:rsidRPr="002C2C02">
        <w:rPr>
          <w:rFonts w:ascii="Arial Black" w:hAnsi="Arial Black"/>
          <w:i w:val="0"/>
          <w:iCs w:val="0"/>
          <w:lang w:val="es-MX"/>
        </w:rPr>
        <w:t>uía por desarrollar</w:t>
      </w:r>
      <w:r w:rsidR="002C2C02">
        <w:rPr>
          <w:rFonts w:ascii="Arial Black" w:hAnsi="Arial Black"/>
          <w:i w:val="0"/>
          <w:iCs w:val="0"/>
          <w:lang w:val="es-MX"/>
        </w:rPr>
        <w:t>:</w:t>
      </w:r>
    </w:p>
    <w:p w14:paraId="285FE5DA" w14:textId="6FE5CCE0" w:rsidR="002C2C02" w:rsidRDefault="002C2C02" w:rsidP="002C2C02">
      <w:pPr>
        <w:pStyle w:val="Instrucciones"/>
        <w:numPr>
          <w:ilvl w:val="0"/>
          <w:numId w:val="12"/>
        </w:numPr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>Crear un CRUD simple con las tecnologías que mayor domines que tenga como lenguaje principal de backend JS.</w:t>
      </w:r>
    </w:p>
    <w:p w14:paraId="19CB2D77" w14:textId="4A67D443" w:rsidR="002C2C02" w:rsidRDefault="002C2C02" w:rsidP="002C2C02">
      <w:pPr>
        <w:pStyle w:val="Instrucciones"/>
        <w:numPr>
          <w:ilvl w:val="0"/>
          <w:numId w:val="12"/>
        </w:numPr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>Conectar con un API desde el front end.</w:t>
      </w:r>
    </w:p>
    <w:p w14:paraId="181AB4D1" w14:textId="6880E311" w:rsidR="002C2C02" w:rsidRDefault="002C2C02" w:rsidP="002C2C02">
      <w:pPr>
        <w:pStyle w:val="Instrucciones"/>
        <w:numPr>
          <w:ilvl w:val="0"/>
          <w:numId w:val="12"/>
        </w:numPr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>Conectar con un A</w:t>
      </w:r>
      <w:r w:rsidR="002B37C9">
        <w:rPr>
          <w:rFonts w:ascii="Arial Black" w:hAnsi="Arial Black"/>
          <w:i w:val="0"/>
          <w:iCs w:val="0"/>
          <w:lang w:val="es-MX"/>
        </w:rPr>
        <w:t>PI</w:t>
      </w:r>
      <w:r>
        <w:rPr>
          <w:rFonts w:ascii="Arial Black" w:hAnsi="Arial Black"/>
          <w:i w:val="0"/>
          <w:iCs w:val="0"/>
          <w:lang w:val="es-MX"/>
        </w:rPr>
        <w:t xml:space="preserve"> desde el back end.</w:t>
      </w:r>
    </w:p>
    <w:p w14:paraId="492BDC9A" w14:textId="6D2587EB" w:rsidR="002C2C02" w:rsidRDefault="002C2C02" w:rsidP="002C2C02">
      <w:pPr>
        <w:pStyle w:val="Instrucciones"/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 xml:space="preserve">Instrucciones de </w:t>
      </w:r>
      <w:r w:rsidR="002B37C9">
        <w:rPr>
          <w:rFonts w:ascii="Arial Black" w:hAnsi="Arial Black"/>
          <w:i w:val="0"/>
          <w:iCs w:val="0"/>
          <w:lang w:val="es-MX"/>
        </w:rPr>
        <w:t>envió</w:t>
      </w:r>
      <w:r>
        <w:rPr>
          <w:rFonts w:ascii="Arial Black" w:hAnsi="Arial Black"/>
          <w:i w:val="0"/>
          <w:iCs w:val="0"/>
          <w:lang w:val="es-MX"/>
        </w:rPr>
        <w:t>:</w:t>
      </w:r>
    </w:p>
    <w:p w14:paraId="31A1193B" w14:textId="7E2393E0" w:rsidR="002C2C02" w:rsidRDefault="002C2C02" w:rsidP="002C2C02">
      <w:pPr>
        <w:pStyle w:val="Instrucciones"/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>Se enviará al correo proporcionado del CV, el acceso a la cuenta GiT para subir su ejercicio.</w:t>
      </w:r>
    </w:p>
    <w:p w14:paraId="16234A1A" w14:textId="77E9886A" w:rsidR="002C2C02" w:rsidRDefault="002C2C02" w:rsidP="002C2C02">
      <w:pPr>
        <w:pStyle w:val="Instrucciones"/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>Favor de explicar si requiere algún levantamiento especial el proyecto para correrlo en el Readme generado o en un archivo TXT agregado al proyecto.</w:t>
      </w:r>
    </w:p>
    <w:p w14:paraId="469412D3" w14:textId="538ACF72" w:rsidR="002C2C02" w:rsidRDefault="002B37C9" w:rsidP="002C2C02">
      <w:pPr>
        <w:pStyle w:val="Instrucciones"/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>Contestar las preguntas de este documento y adjuntarlo en el contenido de la practica y subirlo junto con el proyecto en GIT.</w:t>
      </w:r>
    </w:p>
    <w:p w14:paraId="3FC58342" w14:textId="4675C07F" w:rsidR="002B37C9" w:rsidRPr="002C2C02" w:rsidRDefault="002B37C9" w:rsidP="002C2C02">
      <w:pPr>
        <w:pStyle w:val="Instrucciones"/>
        <w:rPr>
          <w:rFonts w:ascii="Arial Black" w:hAnsi="Arial Black"/>
          <w:i w:val="0"/>
          <w:iCs w:val="0"/>
          <w:lang w:val="es-MX"/>
        </w:rPr>
      </w:pPr>
      <w:r>
        <w:rPr>
          <w:rFonts w:ascii="Arial Black" w:hAnsi="Arial Black"/>
          <w:i w:val="0"/>
          <w:iCs w:val="0"/>
          <w:lang w:val="es-MX"/>
        </w:rPr>
        <w:t xml:space="preserve">Cualquier duda favor de enviar correo </w:t>
      </w:r>
      <w:r w:rsidR="00A3378A">
        <w:rPr>
          <w:rFonts w:ascii="Arial Black" w:hAnsi="Arial Black"/>
          <w:i w:val="0"/>
          <w:iCs w:val="0"/>
          <w:lang w:val="es-MX"/>
        </w:rPr>
        <w:t xml:space="preserve">a </w:t>
      </w:r>
      <w:r w:rsidR="00A3378A" w:rsidRPr="00A3378A">
        <w:rPr>
          <w:rFonts w:ascii="Arial Black" w:hAnsi="Arial Black"/>
          <w:i w:val="0"/>
          <w:iCs w:val="0"/>
          <w:u w:val="single"/>
          <w:lang w:val="es-MX"/>
        </w:rPr>
        <w:t>luis.villalobos@mle.com.mx</w:t>
      </w:r>
    </w:p>
    <w:p w14:paraId="5ED8BDD4" w14:textId="0EE0DE18" w:rsidR="00D16FF8" w:rsidRPr="00C00E3E" w:rsidRDefault="002C2C02" w:rsidP="00494233">
      <w:pPr>
        <w:pStyle w:val="Heading3"/>
        <w:rPr>
          <w:lang w:val="es-MX"/>
        </w:rPr>
      </w:pPr>
      <w:r>
        <w:rPr>
          <w:lang w:val="es-MX"/>
        </w:rPr>
        <w:t>Tecnologías utilizadas</w:t>
      </w:r>
    </w:p>
    <w:p w14:paraId="7F31A891" w14:textId="77777777" w:rsidR="00820B19" w:rsidRPr="00820B19" w:rsidRDefault="00820B19" w:rsidP="00820B19">
      <w:pPr>
        <w:rPr>
          <w:lang w:val="en-US"/>
        </w:rPr>
      </w:pPr>
      <w:r w:rsidRPr="00820B19">
        <w:rPr>
          <w:b/>
          <w:bCs/>
          <w:lang w:val="en-US"/>
        </w:rPr>
        <w:t>Backend</w:t>
      </w:r>
    </w:p>
    <w:p w14:paraId="2F1CB505" w14:textId="77777777" w:rsidR="00820B19" w:rsidRPr="00820B19" w:rsidRDefault="00820B19" w:rsidP="00820B19">
      <w:pPr>
        <w:numPr>
          <w:ilvl w:val="0"/>
          <w:numId w:val="13"/>
        </w:numPr>
        <w:rPr>
          <w:lang w:val="en-US"/>
        </w:rPr>
      </w:pPr>
      <w:r w:rsidRPr="00820B19">
        <w:rPr>
          <w:lang w:val="en-US"/>
        </w:rPr>
        <w:t>Node.js: entorno de ejecución de JavaScript.</w:t>
      </w:r>
    </w:p>
    <w:p w14:paraId="7B5946DF" w14:textId="77777777" w:rsidR="00820B19" w:rsidRPr="00820B19" w:rsidRDefault="00820B19" w:rsidP="00820B19">
      <w:pPr>
        <w:numPr>
          <w:ilvl w:val="0"/>
          <w:numId w:val="13"/>
        </w:numPr>
        <w:rPr>
          <w:lang w:val="en-US"/>
        </w:rPr>
      </w:pPr>
      <w:r w:rsidRPr="00820B19">
        <w:rPr>
          <w:lang w:val="en-US"/>
        </w:rPr>
        <w:t>Express.js: creación del servidor y las rutas de la API REST.</w:t>
      </w:r>
    </w:p>
    <w:p w14:paraId="2B00D2D9" w14:textId="77777777" w:rsidR="00820B19" w:rsidRPr="00820B19" w:rsidRDefault="00820B19" w:rsidP="00820B19">
      <w:pPr>
        <w:numPr>
          <w:ilvl w:val="0"/>
          <w:numId w:val="13"/>
        </w:numPr>
        <w:rPr>
          <w:lang w:val="en-US"/>
        </w:rPr>
      </w:pPr>
      <w:r w:rsidRPr="00820B19">
        <w:rPr>
          <w:lang w:val="en-US"/>
        </w:rPr>
        <w:t>SQL Server: almacenamiento de viajes, estaciones, trenes, asientos y boletos.</w:t>
      </w:r>
    </w:p>
    <w:p w14:paraId="59A58FCB" w14:textId="77777777" w:rsidR="00820B19" w:rsidRPr="00820B19" w:rsidRDefault="00820B19" w:rsidP="00820B19">
      <w:pPr>
        <w:numPr>
          <w:ilvl w:val="0"/>
          <w:numId w:val="13"/>
        </w:numPr>
        <w:rPr>
          <w:lang w:val="en-US"/>
        </w:rPr>
      </w:pPr>
      <w:r w:rsidRPr="00820B19">
        <w:rPr>
          <w:lang w:val="en-US"/>
        </w:rPr>
        <w:t>mssql y msnodesqlv8: conexión con SQL Server mediante autenticación integrada de Windows.</w:t>
      </w:r>
    </w:p>
    <w:p w14:paraId="3F8A4B18" w14:textId="77777777" w:rsidR="00820B19" w:rsidRPr="00820B19" w:rsidRDefault="00820B19" w:rsidP="00820B19">
      <w:pPr>
        <w:rPr>
          <w:lang w:val="en-US"/>
        </w:rPr>
      </w:pPr>
      <w:r w:rsidRPr="00820B19">
        <w:rPr>
          <w:b/>
          <w:bCs/>
          <w:lang w:val="en-US"/>
        </w:rPr>
        <w:t>Frontend</w:t>
      </w:r>
    </w:p>
    <w:p w14:paraId="376FA439" w14:textId="77777777" w:rsidR="00820B19" w:rsidRPr="00820B19" w:rsidRDefault="00820B19" w:rsidP="00820B19">
      <w:pPr>
        <w:numPr>
          <w:ilvl w:val="0"/>
          <w:numId w:val="14"/>
        </w:numPr>
        <w:rPr>
          <w:lang w:val="en-US"/>
        </w:rPr>
      </w:pPr>
      <w:r w:rsidRPr="00820B19">
        <w:rPr>
          <w:lang w:val="en-US"/>
        </w:rPr>
        <w:t>HTML5: estructura de la interfaz.</w:t>
      </w:r>
    </w:p>
    <w:p w14:paraId="50FBE3A4" w14:textId="77777777" w:rsidR="00820B19" w:rsidRPr="00820B19" w:rsidRDefault="00820B19" w:rsidP="00820B19">
      <w:pPr>
        <w:numPr>
          <w:ilvl w:val="0"/>
          <w:numId w:val="14"/>
        </w:numPr>
        <w:rPr>
          <w:lang w:val="en-US"/>
        </w:rPr>
      </w:pPr>
      <w:r w:rsidRPr="00820B19">
        <w:rPr>
          <w:lang w:val="en-US"/>
        </w:rPr>
        <w:t>CSS3: estilos y presentación.</w:t>
      </w:r>
    </w:p>
    <w:p w14:paraId="6A58E89C" w14:textId="77777777" w:rsidR="00820B19" w:rsidRPr="00820B19" w:rsidRDefault="00820B19" w:rsidP="00820B19">
      <w:pPr>
        <w:numPr>
          <w:ilvl w:val="0"/>
          <w:numId w:val="14"/>
        </w:numPr>
        <w:rPr>
          <w:lang w:val="en-US"/>
        </w:rPr>
      </w:pPr>
      <w:r w:rsidRPr="00820B19">
        <w:rPr>
          <w:lang w:val="en-US"/>
        </w:rPr>
        <w:lastRenderedPageBreak/>
        <w:t>JavaScript puro (ES modules): búsqueda de viajes, selección de asientos, reservaciones, consulta y cancelación de boletos, y cambio de idioma entre español e inglés.</w:t>
      </w:r>
    </w:p>
    <w:p w14:paraId="6FE0A74C" w14:textId="77777777" w:rsidR="00820B19" w:rsidRPr="00820B19" w:rsidRDefault="00820B19" w:rsidP="00820B19">
      <w:pPr>
        <w:rPr>
          <w:lang w:val="en-US"/>
        </w:rPr>
      </w:pPr>
      <w:r w:rsidRPr="00820B19">
        <w:rPr>
          <w:b/>
          <w:bCs/>
          <w:lang w:val="en-US"/>
        </w:rPr>
        <w:t>Integración de API</w:t>
      </w:r>
    </w:p>
    <w:p w14:paraId="187F0DC4" w14:textId="77777777" w:rsidR="00820B19" w:rsidRPr="00820B19" w:rsidRDefault="00820B19" w:rsidP="00820B19">
      <w:pPr>
        <w:numPr>
          <w:ilvl w:val="0"/>
          <w:numId w:val="15"/>
        </w:numPr>
        <w:rPr>
          <w:lang w:val="en-US"/>
        </w:rPr>
      </w:pPr>
      <w:r w:rsidRPr="00820B19">
        <w:rPr>
          <w:lang w:val="en-US"/>
        </w:rPr>
        <w:t>API REST propia desarrollada con Express para comunicar el frontend con el backend.</w:t>
      </w:r>
    </w:p>
    <w:p w14:paraId="5D3FD51E" w14:textId="77777777" w:rsidR="00820B19" w:rsidRPr="00820B19" w:rsidRDefault="00820B19" w:rsidP="00820B19">
      <w:pPr>
        <w:numPr>
          <w:ilvl w:val="0"/>
          <w:numId w:val="15"/>
        </w:numPr>
        <w:rPr>
          <w:lang w:val="en-US"/>
        </w:rPr>
      </w:pPr>
      <w:hyperlink r:id="rId7" w:history="1">
        <w:r w:rsidRPr="00820B19">
          <w:rPr>
            <w:rStyle w:val="Hyperlink"/>
            <w:lang w:val="en-US"/>
          </w:rPr>
          <w:t>Frankfurter API</w:t>
        </w:r>
      </w:hyperlink>
      <w:r w:rsidRPr="00820B19">
        <w:rPr>
          <w:lang w:val="en-US"/>
        </w:rPr>
        <w:t>: consulta de tipos de cambio para mostrar una conversión aproximada de MXN a USD.</w:t>
      </w:r>
    </w:p>
    <w:p w14:paraId="3BF7465B" w14:textId="77777777" w:rsidR="00D16FF8" w:rsidRPr="00C00E3E" w:rsidRDefault="00D16FF8">
      <w:pPr>
        <w:rPr>
          <w:lang w:val="es-MX"/>
        </w:rPr>
      </w:pPr>
    </w:p>
    <w:p w14:paraId="1852F0D2" w14:textId="3605461D" w:rsidR="00D16FF8" w:rsidRPr="00C00E3E" w:rsidRDefault="002C2C02" w:rsidP="00703EE4">
      <w:pPr>
        <w:pStyle w:val="Heading3"/>
        <w:rPr>
          <w:lang w:val="es-MX"/>
        </w:rPr>
      </w:pPr>
      <w:r>
        <w:rPr>
          <w:lang w:val="es-MX"/>
        </w:rPr>
        <w:t>Forma practica de como levantar el servicio para correrlo en un ambiente local.</w:t>
      </w:r>
    </w:p>
    <w:p w14:paraId="40ED6103" w14:textId="4CD2708C" w:rsidR="00D16FF8" w:rsidRPr="00C00E3E" w:rsidRDefault="00820B19">
      <w:pPr>
        <w:rPr>
          <w:lang w:val="es-MX"/>
        </w:rPr>
      </w:pPr>
      <w:r>
        <w:rPr>
          <w:lang w:val="es-MX"/>
        </w:rPr>
        <w:t>Refiérase a instrucciones en el README</w:t>
      </w:r>
    </w:p>
    <w:p w14:paraId="6DAF76D2" w14:textId="090C560C" w:rsidR="00D16FF8" w:rsidRPr="00C00E3E" w:rsidRDefault="002C2C02">
      <w:pPr>
        <w:pStyle w:val="Heading3"/>
        <w:rPr>
          <w:lang w:val="es-MX"/>
        </w:rPr>
      </w:pPr>
      <w:r>
        <w:rPr>
          <w:lang w:val="es-MX"/>
        </w:rPr>
        <w:t>Tiempo real en horas en las que te llevo hacer este ejercicio</w:t>
      </w:r>
    </w:p>
    <w:p w14:paraId="7F6E421B" w14:textId="180DF064" w:rsidR="00D16FF8" w:rsidRPr="00C00E3E" w:rsidRDefault="00820B19">
      <w:pPr>
        <w:rPr>
          <w:lang w:val="es-MX"/>
        </w:rPr>
      </w:pPr>
      <w:r>
        <w:rPr>
          <w:lang w:val="es-MX"/>
        </w:rPr>
        <w:t>Entre 6 y 8 horas.</w:t>
      </w:r>
    </w:p>
    <w:p w14:paraId="53A3834A" w14:textId="7CD85D2A" w:rsidR="00152BD3" w:rsidRPr="00C00E3E" w:rsidRDefault="00152BD3" w:rsidP="00152BD3">
      <w:pPr>
        <w:rPr>
          <w:lang w:val="es-MX"/>
        </w:rPr>
      </w:pPr>
    </w:p>
    <w:sectPr w:rsidR="00152BD3" w:rsidRPr="00C00E3E" w:rsidSect="004230B4">
      <w:footerReference w:type="default" r:id="rId8"/>
      <w:pgSz w:w="11906" w:h="16838" w:code="9"/>
      <w:pgMar w:top="1440" w:right="1512" w:bottom="1440" w:left="151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E63EB" w14:textId="77777777" w:rsidR="00A24EC9" w:rsidRDefault="00A24EC9">
      <w:pPr>
        <w:spacing w:before="0" w:after="0" w:line="240" w:lineRule="auto"/>
      </w:pPr>
      <w:r>
        <w:separator/>
      </w:r>
    </w:p>
  </w:endnote>
  <w:endnote w:type="continuationSeparator" w:id="0">
    <w:p w14:paraId="04DFEE43" w14:textId="77777777" w:rsidR="00A24EC9" w:rsidRDefault="00A24E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6C52" w14:textId="77777777" w:rsidR="00D16FF8" w:rsidRDefault="004B4ED7">
    <w:pPr>
      <w:pStyle w:val="Footer"/>
    </w:pPr>
    <w:r>
      <w:rPr>
        <w:lang w:val="es-MX" w:bidi="es-MX"/>
      </w:rPr>
      <w:t xml:space="preserve">Página </w:t>
    </w:r>
    <w:r>
      <w:rPr>
        <w:lang w:val="es-MX" w:bidi="es-MX"/>
      </w:rPr>
      <w:fldChar w:fldCharType="begin"/>
    </w:r>
    <w:r>
      <w:rPr>
        <w:lang w:val="es-MX" w:bidi="es-MX"/>
      </w:rPr>
      <w:instrText xml:space="preserve"> PAGE  \* Arabic  \* MERGEFORMAT </w:instrText>
    </w:r>
    <w:r>
      <w:rPr>
        <w:lang w:val="es-MX" w:bidi="es-MX"/>
      </w:rPr>
      <w:fldChar w:fldCharType="separate"/>
    </w:r>
    <w:r w:rsidR="00C00E3E">
      <w:rPr>
        <w:noProof/>
        <w:lang w:val="es-MX" w:bidi="es-MX"/>
      </w:rPr>
      <w:t>2</w:t>
    </w:r>
    <w:r>
      <w:rPr>
        <w:lang w:val="es-MX" w:bidi="es-MX"/>
      </w:rPr>
      <w:fldChar w:fldCharType="end"/>
    </w:r>
    <w:r>
      <w:rPr>
        <w:lang w:val="es-MX" w:bidi="es-MX"/>
      </w:rPr>
      <w:t xml:space="preserve"> de </w:t>
    </w:r>
    <w:fldSimple w:instr=" NUMPAGES  \* Arabic  \* MERGEFORMAT ">
      <w:r w:rsidR="00C00E3E" w:rsidRPr="00C00E3E">
        <w:rPr>
          <w:noProof/>
          <w:lang w:val="es-MX" w:bidi="es-MX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803B8" w14:textId="77777777" w:rsidR="00A24EC9" w:rsidRDefault="00A24EC9">
      <w:pPr>
        <w:spacing w:before="0" w:after="0" w:line="240" w:lineRule="auto"/>
      </w:pPr>
      <w:r>
        <w:separator/>
      </w:r>
    </w:p>
  </w:footnote>
  <w:footnote w:type="continuationSeparator" w:id="0">
    <w:p w14:paraId="17068C69" w14:textId="77777777" w:rsidR="00A24EC9" w:rsidRDefault="00A24EC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69C108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446D7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E61FB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CC7A6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BCF77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D0C8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A84B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EF6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E7F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2E77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E008F"/>
    <w:multiLevelType w:val="multilevel"/>
    <w:tmpl w:val="1ED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87734"/>
    <w:multiLevelType w:val="hybridMultilevel"/>
    <w:tmpl w:val="A398ABDE"/>
    <w:lvl w:ilvl="0" w:tplc="BD005A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86537"/>
    <w:multiLevelType w:val="multilevel"/>
    <w:tmpl w:val="6D4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56A7C"/>
    <w:multiLevelType w:val="hybridMultilevel"/>
    <w:tmpl w:val="801C1B26"/>
    <w:lvl w:ilvl="0" w:tplc="05F4D36E">
      <w:start w:val="1"/>
      <w:numFmt w:val="decimal"/>
      <w:pStyle w:val="Heading3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4" w15:restartNumberingAfterBreak="0">
    <w:nsid w:val="6CE8501A"/>
    <w:multiLevelType w:val="multilevel"/>
    <w:tmpl w:val="83C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993630">
    <w:abstractNumId w:val="13"/>
  </w:num>
  <w:num w:numId="2" w16cid:durableId="1998997396">
    <w:abstractNumId w:val="9"/>
  </w:num>
  <w:num w:numId="3" w16cid:durableId="553084262">
    <w:abstractNumId w:val="7"/>
  </w:num>
  <w:num w:numId="4" w16cid:durableId="246311548">
    <w:abstractNumId w:val="6"/>
  </w:num>
  <w:num w:numId="5" w16cid:durableId="1030495218">
    <w:abstractNumId w:val="5"/>
  </w:num>
  <w:num w:numId="6" w16cid:durableId="1699238967">
    <w:abstractNumId w:val="4"/>
  </w:num>
  <w:num w:numId="7" w16cid:durableId="57557071">
    <w:abstractNumId w:val="8"/>
  </w:num>
  <w:num w:numId="8" w16cid:durableId="934284977">
    <w:abstractNumId w:val="3"/>
  </w:num>
  <w:num w:numId="9" w16cid:durableId="2078281145">
    <w:abstractNumId w:val="2"/>
  </w:num>
  <w:num w:numId="10" w16cid:durableId="693068636">
    <w:abstractNumId w:val="1"/>
  </w:num>
  <w:num w:numId="11" w16cid:durableId="562180101">
    <w:abstractNumId w:val="0"/>
  </w:num>
  <w:num w:numId="12" w16cid:durableId="2021462933">
    <w:abstractNumId w:val="11"/>
  </w:num>
  <w:num w:numId="13" w16cid:durableId="121460664">
    <w:abstractNumId w:val="12"/>
  </w:num>
  <w:num w:numId="14" w16cid:durableId="144319626">
    <w:abstractNumId w:val="14"/>
  </w:num>
  <w:num w:numId="15" w16cid:durableId="1329021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02"/>
    <w:rsid w:val="0000514D"/>
    <w:rsid w:val="000302AA"/>
    <w:rsid w:val="00152BD3"/>
    <w:rsid w:val="00183790"/>
    <w:rsid w:val="001C348C"/>
    <w:rsid w:val="0027272E"/>
    <w:rsid w:val="002B37C9"/>
    <w:rsid w:val="002C2C02"/>
    <w:rsid w:val="003210CB"/>
    <w:rsid w:val="003D6B32"/>
    <w:rsid w:val="004230B4"/>
    <w:rsid w:val="00476CE6"/>
    <w:rsid w:val="00481968"/>
    <w:rsid w:val="00491EB8"/>
    <w:rsid w:val="004938E1"/>
    <w:rsid w:val="00494233"/>
    <w:rsid w:val="004B4ED7"/>
    <w:rsid w:val="004C0B9A"/>
    <w:rsid w:val="0050715B"/>
    <w:rsid w:val="005E4F75"/>
    <w:rsid w:val="00605DAA"/>
    <w:rsid w:val="00622C07"/>
    <w:rsid w:val="00656A53"/>
    <w:rsid w:val="00675B76"/>
    <w:rsid w:val="006956BD"/>
    <w:rsid w:val="006B664C"/>
    <w:rsid w:val="006E2643"/>
    <w:rsid w:val="00703EE4"/>
    <w:rsid w:val="00820B19"/>
    <w:rsid w:val="0097631D"/>
    <w:rsid w:val="00987DC9"/>
    <w:rsid w:val="009A7E61"/>
    <w:rsid w:val="00A24EC9"/>
    <w:rsid w:val="00A26BCF"/>
    <w:rsid w:val="00A3378A"/>
    <w:rsid w:val="00A46A27"/>
    <w:rsid w:val="00A605D8"/>
    <w:rsid w:val="00B1573C"/>
    <w:rsid w:val="00B70782"/>
    <w:rsid w:val="00BA08EE"/>
    <w:rsid w:val="00C00E3E"/>
    <w:rsid w:val="00C44D97"/>
    <w:rsid w:val="00C56D36"/>
    <w:rsid w:val="00C77AB8"/>
    <w:rsid w:val="00D16FF8"/>
    <w:rsid w:val="00D43FBC"/>
    <w:rsid w:val="00DA0ADD"/>
    <w:rsid w:val="00DE749A"/>
    <w:rsid w:val="00E22FAD"/>
    <w:rsid w:val="00F06898"/>
    <w:rsid w:val="00F65E87"/>
    <w:rsid w:val="00FC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17DC52"/>
  <w15:chartTrackingRefBased/>
  <w15:docId w15:val="{AD71F633-D2F2-4755-A6E8-CF8EC2B5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E87"/>
  </w:style>
  <w:style w:type="paragraph" w:styleId="Heading1">
    <w:name w:val="heading 1"/>
    <w:basedOn w:val="Normal"/>
    <w:link w:val="Heading1Char"/>
    <w:uiPriority w:val="9"/>
    <w:qFormat/>
    <w:rsid w:val="003D6B32"/>
    <w:pPr>
      <w:keepNext/>
      <w:keepLines/>
      <w:spacing w:before="240" w:after="360"/>
      <w:contextualSpacing/>
      <w:jc w:val="center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F65E87"/>
    <w:pPr>
      <w:keepNext/>
      <w:keepLines/>
      <w:contextualSpacing/>
      <w:outlineLvl w:val="1"/>
    </w:pPr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B32"/>
    <w:pPr>
      <w:keepNext/>
      <w:keepLines/>
      <w:numPr>
        <w:numId w:val="1"/>
      </w:numPr>
      <w:pBdr>
        <w:top w:val="single" w:sz="4" w:space="1" w:color="7F7F7F" w:themeColor="text1" w:themeTint="80"/>
      </w:pBdr>
      <w:spacing w:before="240" w:after="0"/>
      <w:ind w:left="360"/>
      <w:contextualSpacing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3D6B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3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D6B32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E87"/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6B32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Footer">
    <w:name w:val="footer"/>
    <w:basedOn w:val="Normal"/>
    <w:link w:val="FooterChar"/>
    <w:uiPriority w:val="99"/>
    <w:rsid w:val="0050715B"/>
    <w:pPr>
      <w:spacing w:before="0" w:after="0" w:line="240" w:lineRule="auto"/>
      <w:jc w:val="center"/>
    </w:pPr>
    <w:rPr>
      <w:color w:val="1F4E79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50715B"/>
    <w:rPr>
      <w:color w:val="1F4E79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622C07"/>
    <w:pPr>
      <w:spacing w:before="0" w:after="0" w:line="240" w:lineRule="auto"/>
    </w:p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">
    <w:name w:val="Instrucciones"/>
    <w:basedOn w:val="Normal"/>
    <w:uiPriority w:val="10"/>
    <w:qFormat/>
    <w:rsid w:val="004C0B9A"/>
    <w:rPr>
      <w:i/>
      <w:iCs/>
      <w:color w:val="595959" w:themeColor="text1" w:themeTint="A6"/>
    </w:rPr>
  </w:style>
  <w:style w:type="table" w:styleId="TableGridLight">
    <w:name w:val="Grid Table Light"/>
    <w:basedOn w:val="TableNormal"/>
    <w:uiPriority w:val="40"/>
    <w:rsid w:val="004B4E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622C07"/>
  </w:style>
  <w:style w:type="character" w:customStyle="1" w:styleId="Heading4Char">
    <w:name w:val="Heading 4 Char"/>
    <w:basedOn w:val="DefaultParagraphFont"/>
    <w:link w:val="Heading4"/>
    <w:uiPriority w:val="9"/>
    <w:semiHidden/>
    <w:rsid w:val="003D6B32"/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B3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52BD3"/>
  </w:style>
  <w:style w:type="paragraph" w:styleId="BlockText">
    <w:name w:val="Block Text"/>
    <w:basedOn w:val="Normal"/>
    <w:uiPriority w:val="99"/>
    <w:semiHidden/>
    <w:unhideWhenUsed/>
    <w:rsid w:val="00A605D8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152BD3"/>
  </w:style>
  <w:style w:type="character" w:customStyle="1" w:styleId="BodyTextChar">
    <w:name w:val="Body Text Char"/>
    <w:basedOn w:val="DefaultParagraphFont"/>
    <w:link w:val="BodyText"/>
    <w:uiPriority w:val="99"/>
    <w:semiHidden/>
    <w:rsid w:val="00152BD3"/>
  </w:style>
  <w:style w:type="paragraph" w:styleId="BodyText2">
    <w:name w:val="Body Text 2"/>
    <w:basedOn w:val="Normal"/>
    <w:link w:val="BodyText2Char"/>
    <w:uiPriority w:val="99"/>
    <w:semiHidden/>
    <w:unhideWhenUsed/>
    <w:rsid w:val="00152BD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52BD3"/>
  </w:style>
  <w:style w:type="paragraph" w:styleId="BodyText3">
    <w:name w:val="Body Text 3"/>
    <w:basedOn w:val="Normal"/>
    <w:link w:val="BodyText3Char"/>
    <w:uiPriority w:val="99"/>
    <w:semiHidden/>
    <w:unhideWhenUsed/>
    <w:rsid w:val="003D6B32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D6B3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52BD3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52B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52BD3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52B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52BD3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52B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52BD3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52BD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D6B32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D6B32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605D8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6B32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52BD3"/>
  </w:style>
  <w:style w:type="table" w:styleId="ColorfulGrid">
    <w:name w:val="Colorful Grid"/>
    <w:basedOn w:val="TableNormal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D6B3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6B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6B3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6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6B32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52BD3"/>
  </w:style>
  <w:style w:type="character" w:customStyle="1" w:styleId="DateChar">
    <w:name w:val="Date Char"/>
    <w:basedOn w:val="DefaultParagraphFont"/>
    <w:link w:val="Date"/>
    <w:uiPriority w:val="99"/>
    <w:semiHidden/>
    <w:rsid w:val="00152BD3"/>
  </w:style>
  <w:style w:type="paragraph" w:styleId="DocumentMap">
    <w:name w:val="Document Map"/>
    <w:basedOn w:val="Normal"/>
    <w:link w:val="DocumentMapChar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D6B3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52BD3"/>
  </w:style>
  <w:style w:type="character" w:styleId="Emphasis">
    <w:name w:val="Emphasis"/>
    <w:basedOn w:val="DefaultParagraphFont"/>
    <w:uiPriority w:val="20"/>
    <w:semiHidden/>
    <w:unhideWhenUsed/>
    <w:qFormat/>
    <w:rsid w:val="00152BD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152BD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6B3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52BD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D6B32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2BD3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152BD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6B32"/>
    <w:rPr>
      <w:szCs w:val="20"/>
    </w:rPr>
  </w:style>
  <w:style w:type="table" w:styleId="GridTable1Light-Accent1">
    <w:name w:val="Grid Table 1 Light Accent 1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32"/>
    <w:rPr>
      <w:rFonts w:asciiTheme="majorHAnsi" w:eastAsiaTheme="majorEastAsia" w:hAnsiTheme="majorHAnsi" w:cstheme="majorBidi"/>
      <w:b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32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32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32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32"/>
    <w:rPr>
      <w:rFonts w:asciiTheme="majorHAnsi" w:eastAsiaTheme="majorEastAsia" w:hAnsiTheme="majorHAnsi" w:cstheme="majorBidi"/>
      <w:i/>
      <w:iCs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152BD3"/>
  </w:style>
  <w:style w:type="paragraph" w:styleId="HTMLAddress">
    <w:name w:val="HTML Address"/>
    <w:basedOn w:val="Normal"/>
    <w:link w:val="HTMLAddressChar"/>
    <w:uiPriority w:val="99"/>
    <w:semiHidden/>
    <w:unhideWhenUsed/>
    <w:rsid w:val="00152BD3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52B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152BD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52BD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D6B3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B3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152BD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52BD3"/>
    <w:rPr>
      <w:i/>
      <w:iCs/>
    </w:rPr>
  </w:style>
  <w:style w:type="character" w:styleId="Hyperlink">
    <w:name w:val="Hyperlink"/>
    <w:basedOn w:val="DefaultParagraphFont"/>
    <w:uiPriority w:val="99"/>
    <w:unhideWhenUsed/>
    <w:rsid w:val="00152BD3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52BD3"/>
    <w:pPr>
      <w:spacing w:before="0"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52B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605D8"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605D8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605D8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605D8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52BD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152BD3"/>
  </w:style>
  <w:style w:type="paragraph" w:styleId="List">
    <w:name w:val="List"/>
    <w:basedOn w:val="Normal"/>
    <w:uiPriority w:val="99"/>
    <w:semiHidden/>
    <w:unhideWhenUsed/>
    <w:rsid w:val="00152B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52B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52B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52B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52BD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52BD3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52BD3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52B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52BD3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52BD3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52BD3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52BD3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52BD3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52BD3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52BD3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52BD3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52BD3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52BD3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52BD3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52BD3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152B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D6B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left="72" w:right="72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D6B32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52B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52B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152BD3"/>
    <w:pPr>
      <w:spacing w:after="0" w:line="240" w:lineRule="auto"/>
      <w:ind w:left="72" w:right="72"/>
    </w:pPr>
  </w:style>
  <w:style w:type="paragraph" w:styleId="NormalWeb">
    <w:name w:val="Normal (Web)"/>
    <w:basedOn w:val="Normal"/>
    <w:uiPriority w:val="99"/>
    <w:semiHidden/>
    <w:unhideWhenUsed/>
    <w:rsid w:val="00152B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52B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52BD3"/>
  </w:style>
  <w:style w:type="character" w:styleId="PageNumber">
    <w:name w:val="page number"/>
    <w:basedOn w:val="DefaultParagraphFont"/>
    <w:uiPriority w:val="99"/>
    <w:semiHidden/>
    <w:unhideWhenUsed/>
    <w:rsid w:val="00152BD3"/>
  </w:style>
  <w:style w:type="table" w:styleId="PlainTable1">
    <w:name w:val="Plain Table 1"/>
    <w:basedOn w:val="TableNormal"/>
    <w:uiPriority w:val="41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D6B32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605D8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605D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52B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52BD3"/>
  </w:style>
  <w:style w:type="paragraph" w:styleId="Signature">
    <w:name w:val="Signature"/>
    <w:basedOn w:val="Normal"/>
    <w:link w:val="SignatureChar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52BD3"/>
  </w:style>
  <w:style w:type="character" w:styleId="Strong">
    <w:name w:val="Strong"/>
    <w:basedOn w:val="DefaultParagraphFont"/>
    <w:uiPriority w:val="22"/>
    <w:semiHidden/>
    <w:unhideWhenUsed/>
    <w:qFormat/>
    <w:rsid w:val="00152BD3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3D6B32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D6B32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152BD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152BD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152BD3"/>
    <w:pPr>
      <w:ind w:left="72" w:right="72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52BD3"/>
    <w:pPr>
      <w:ind w:left="72" w:right="72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52BD3"/>
    <w:pPr>
      <w:ind w:left="72" w:right="72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52BD3"/>
    <w:pPr>
      <w:ind w:left="72" w:right="72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52BD3"/>
    <w:pPr>
      <w:ind w:left="72" w:right="72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52BD3"/>
    <w:pPr>
      <w:ind w:left="72" w:right="72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52BD3"/>
    <w:pPr>
      <w:ind w:left="72" w:right="72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52BD3"/>
    <w:pPr>
      <w:ind w:left="72" w:right="72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52BD3"/>
    <w:pPr>
      <w:ind w:left="72" w:right="72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52BD3"/>
    <w:pPr>
      <w:ind w:left="72" w:right="72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52BD3"/>
    <w:pPr>
      <w:ind w:left="72" w:right="72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52BD3"/>
    <w:pPr>
      <w:ind w:left="72" w:right="72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52BD3"/>
    <w:pPr>
      <w:ind w:left="72" w:right="72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52BD3"/>
    <w:pPr>
      <w:ind w:left="72" w:right="72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52BD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52BD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52BD3"/>
    <w:pPr>
      <w:ind w:left="72" w:right="72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52BD3"/>
    <w:pPr>
      <w:ind w:left="72" w:right="72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152BD3"/>
    <w:pPr>
      <w:ind w:left="72" w:right="72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52BD3"/>
    <w:pPr>
      <w:ind w:left="72" w:right="72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qFormat/>
    <w:rsid w:val="00A605D8"/>
    <w:pPr>
      <w:spacing w:before="0"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605D8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52BD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52B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52B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52B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52B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52B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52B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52B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52B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52BD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5B7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6E2643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820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frankfurter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%20Villalobos\AppData\Roaming\Microsoft\Templates\Examen%20con%20preguntas%20de%20desarroll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D33EBF19D04522B72D5AD0F8EDB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15CFD-0F1D-49C2-A2EC-D4B2D4621237}"/>
      </w:docPartPr>
      <w:docPartBody>
        <w:p w:rsidR="00075AC9" w:rsidRDefault="00000000">
          <w:pPr>
            <w:pStyle w:val="DDD33EBF19D04522B72D5AD0F8EDBD11"/>
          </w:pPr>
          <w:r w:rsidRPr="00C00E3E">
            <w:rPr>
              <w:lang w:bidi="es-MX"/>
            </w:rPr>
            <w:t>Nombre</w:t>
          </w:r>
        </w:p>
      </w:docPartBody>
    </w:docPart>
    <w:docPart>
      <w:docPartPr>
        <w:name w:val="6411532F195349BA86DA46B52D7F7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0AAAF-449A-424D-A24D-49CF4C642217}"/>
      </w:docPartPr>
      <w:docPartBody>
        <w:p w:rsidR="00075AC9" w:rsidRDefault="00000000">
          <w:pPr>
            <w:pStyle w:val="6411532F195349BA86DA46B52D7F7473"/>
          </w:pPr>
          <w:r w:rsidRPr="00C00E3E">
            <w:rPr>
              <w:lang w:bidi="es-MX"/>
            </w:rPr>
            <w:t>Fecha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6F"/>
    <w:rsid w:val="00075AC9"/>
    <w:rsid w:val="00232712"/>
    <w:rsid w:val="0044696F"/>
    <w:rsid w:val="00476CE6"/>
    <w:rsid w:val="007E5284"/>
    <w:rsid w:val="00BA08EE"/>
    <w:rsid w:val="00E2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D33EBF19D04522B72D5AD0F8EDBD11">
    <w:name w:val="DDD33EBF19D04522B72D5AD0F8EDBD11"/>
  </w:style>
  <w:style w:type="paragraph" w:customStyle="1" w:styleId="6411532F195349BA86DA46B52D7F7473">
    <w:name w:val="6411532F195349BA86DA46B52D7F7473"/>
  </w:style>
  <w:style w:type="paragraph" w:customStyle="1" w:styleId="F91C0C1E1F09488E9923B830C66AADAA">
    <w:name w:val="F91C0C1E1F09488E9923B830C66AADAA"/>
  </w:style>
  <w:style w:type="paragraph" w:customStyle="1" w:styleId="2E3C82D610B3404DB1D756E68BF12DBA">
    <w:name w:val="2E3C82D610B3404DB1D756E68BF12DBA"/>
  </w:style>
  <w:style w:type="paragraph" w:customStyle="1" w:styleId="BB8213F6DEF9413BB4BD5B803C1EF93D">
    <w:name w:val="BB8213F6DEF9413BB4BD5B803C1EF9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st with essay questio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Examen con preguntas de desarrollo.dotx</Template>
  <TotalTime>19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Villalobos</dc:creator>
  <cp:lastModifiedBy>Rodrigo Benavides</cp:lastModifiedBy>
  <cp:revision>3</cp:revision>
  <dcterms:created xsi:type="dcterms:W3CDTF">2025-01-08T05:00:00Z</dcterms:created>
  <dcterms:modified xsi:type="dcterms:W3CDTF">2026-10-14T17:52:00Z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